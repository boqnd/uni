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AC46C" w14:textId="4F88B3B8" w:rsidR="008C1C75" w:rsidRDefault="00B7009C">
      <w:pPr>
        <w:pStyle w:val="Title"/>
      </w:pPr>
      <w:sdt>
        <w:sdtPr>
          <w:alias w:val="Title"/>
          <w:tag w:val=""/>
          <w:id w:val="726351117"/>
          <w:placeholder>
            <w:docPart w:val="2EBEE2AE348D9147ACD222EEF55FB08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E44F41">
            <w:rPr>
              <w:lang w:val="bg-BG"/>
            </w:rPr>
            <w:t>Курсов проект по ООП</w:t>
          </w:r>
        </w:sdtContent>
      </w:sdt>
    </w:p>
    <w:p w14:paraId="53AE3EB9" w14:textId="3BED7DBD" w:rsidR="008C1C75" w:rsidRDefault="00E44F41">
      <w:pPr>
        <w:pStyle w:val="Title2"/>
        <w:rPr>
          <w:lang w:val="bg-BG"/>
        </w:rPr>
      </w:pPr>
      <w:r>
        <w:rPr>
          <w:lang w:val="bg-BG"/>
        </w:rPr>
        <w:t>Боян Иванов Дончев</w:t>
      </w:r>
    </w:p>
    <w:p w14:paraId="20FD82B2" w14:textId="35973DA9" w:rsidR="00E44F41" w:rsidRDefault="00E44F41">
      <w:pPr>
        <w:pStyle w:val="Title2"/>
      </w:pPr>
      <w:proofErr w:type="spellStart"/>
      <w:r>
        <w:rPr>
          <w:lang w:val="bg-BG"/>
        </w:rPr>
        <w:t>фн</w:t>
      </w:r>
      <w:proofErr w:type="spellEnd"/>
      <w:r>
        <w:rPr>
          <w:lang w:val="bg-BG"/>
        </w:rPr>
        <w:t>: 72029</w:t>
      </w:r>
    </w:p>
    <w:p w14:paraId="5EA910BA" w14:textId="5DEBEF07" w:rsidR="008C1C75" w:rsidRDefault="00E44F41">
      <w:pPr>
        <w:pStyle w:val="Title2"/>
        <w:rPr>
          <w:lang w:val="bg-BG"/>
        </w:rPr>
      </w:pPr>
      <w:r>
        <w:rPr>
          <w:lang w:val="bg-BG"/>
        </w:rPr>
        <w:t>Софийски университет „Св. Кл. Охридски“</w:t>
      </w:r>
    </w:p>
    <w:p w14:paraId="3F3DCBD1" w14:textId="68393605" w:rsidR="00E44F41" w:rsidRDefault="00E44F41">
      <w:pPr>
        <w:pStyle w:val="Title2"/>
        <w:rPr>
          <w:lang w:val="bg-BG"/>
        </w:rPr>
      </w:pPr>
      <w:r>
        <w:rPr>
          <w:lang w:val="bg-BG"/>
        </w:rPr>
        <w:t>Факултет по математика и информатика</w:t>
      </w:r>
    </w:p>
    <w:p w14:paraId="75DA571F" w14:textId="39C0E32F" w:rsidR="00E44F41" w:rsidRDefault="00E44F41">
      <w:pPr>
        <w:pStyle w:val="Title2"/>
        <w:rPr>
          <w:lang w:val="bg-BG"/>
        </w:rPr>
      </w:pPr>
      <w:r>
        <w:rPr>
          <w:lang w:val="bg-BG"/>
        </w:rPr>
        <w:t>Информационни системи</w:t>
      </w:r>
    </w:p>
    <w:p w14:paraId="37D85A1E" w14:textId="57B31AD3" w:rsidR="00E44F41" w:rsidRPr="00E44F41" w:rsidRDefault="00E44F41">
      <w:pPr>
        <w:pStyle w:val="Title2"/>
        <w:rPr>
          <w:lang w:val="bg-BG"/>
        </w:rPr>
      </w:pPr>
      <w:r>
        <w:t xml:space="preserve">I </w:t>
      </w:r>
      <w:r>
        <w:rPr>
          <w:lang w:val="bg-BG"/>
        </w:rPr>
        <w:t>курс</w:t>
      </w:r>
    </w:p>
    <w:p w14:paraId="16F3A164" w14:textId="2EC660E3" w:rsidR="008C1C75" w:rsidRDefault="00E44F41">
      <w:pPr>
        <w:pStyle w:val="Title"/>
        <w:rPr>
          <w:lang w:val="bg-BG" w:bidi="en-GB"/>
        </w:rPr>
      </w:pPr>
      <w:r>
        <w:rPr>
          <w:lang w:val="bg-BG" w:bidi="en-GB"/>
        </w:rPr>
        <w:t>Проект №13: СУСИ</w:t>
      </w:r>
    </w:p>
    <w:p w14:paraId="0B7FBFF5" w14:textId="6FA90518" w:rsidR="00E44F41" w:rsidRPr="00E44F41" w:rsidRDefault="00E44F41" w:rsidP="00E44F41">
      <w:pPr>
        <w:pStyle w:val="Title2"/>
        <w:rPr>
          <w:i/>
          <w:iCs/>
          <w:lang w:val="bg-BG" w:bidi="en-GB"/>
        </w:rPr>
      </w:pPr>
      <w:r w:rsidRPr="00E44F41">
        <w:rPr>
          <w:i/>
          <w:iCs/>
          <w:lang w:val="bg-BG" w:bidi="en-GB"/>
        </w:rPr>
        <w:t>Да се напише програма, реализираща информационна система за обслужване на студенти. Програмата съхранява и обработва необходимите данни във файл.</w:t>
      </w:r>
    </w:p>
    <w:p w14:paraId="1B83296F" w14:textId="528F6B86" w:rsidR="008C1C75" w:rsidRDefault="00E44F41" w:rsidP="00E44F41">
      <w:pPr>
        <w:pStyle w:val="Title"/>
        <w:rPr>
          <w:lang w:val="bg-BG"/>
        </w:rPr>
      </w:pPr>
      <w:r>
        <w:rPr>
          <w:lang w:val="bg-BG"/>
        </w:rPr>
        <w:t>Юни, 2021</w:t>
      </w:r>
    </w:p>
    <w:p w14:paraId="11D95255" w14:textId="3D57ED85" w:rsidR="008C1C75" w:rsidRDefault="00E44F41" w:rsidP="00E44F41">
      <w:pPr>
        <w:pStyle w:val="Title"/>
      </w:pPr>
      <w:r>
        <w:rPr>
          <w:lang w:val="bg-BG"/>
        </w:rPr>
        <w:t>София</w:t>
      </w:r>
      <w:r w:rsidR="00CE59D0">
        <w:rPr>
          <w:lang w:val="en-GB" w:bidi="en-GB"/>
        </w:rPr>
        <w:br w:type="page"/>
      </w:r>
    </w:p>
    <w:sdt>
      <w:sdtPr>
        <w:rPr>
          <w:rFonts w:asciiTheme="minorHAnsi" w:eastAsiaTheme="minorEastAsia" w:hAnsiTheme="minorHAnsi" w:cstheme="minorBidi"/>
          <w:kern w:val="24"/>
          <w:szCs w:val="24"/>
          <w:lang w:eastAsia="ja-JP"/>
        </w:rPr>
        <w:id w:val="-20698705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383389" w14:textId="4BEEDE90" w:rsidR="008C1C75" w:rsidRPr="00A32828" w:rsidRDefault="00A32828">
          <w:pPr>
            <w:pStyle w:val="TOCHeading"/>
            <w:rPr>
              <w:lang w:val="bg-BG"/>
            </w:rPr>
          </w:pPr>
          <w:r>
            <w:rPr>
              <w:lang w:val="bg-BG" w:bidi="en-GB"/>
            </w:rPr>
            <w:t>Съдържание</w:t>
          </w:r>
        </w:p>
        <w:p w14:paraId="522D6E68" w14:textId="5F996C8F" w:rsidR="003745CD" w:rsidRDefault="00CE59D0">
          <w:pPr>
            <w:pStyle w:val="TOC1"/>
            <w:tabs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r>
            <w:rPr>
              <w:lang w:val="en-GB" w:bidi="en-GB"/>
            </w:rPr>
            <w:fldChar w:fldCharType="begin"/>
          </w:r>
          <w:r>
            <w:rPr>
              <w:lang w:val="en-GB" w:bidi="en-GB"/>
            </w:rPr>
            <w:instrText xml:space="preserve"> TOC \o "1-3" \h \z \u </w:instrText>
          </w:r>
          <w:r>
            <w:rPr>
              <w:lang w:val="en-GB" w:bidi="en-GB"/>
            </w:rPr>
            <w:fldChar w:fldCharType="separate"/>
          </w:r>
          <w:hyperlink w:anchor="_Toc74457130" w:history="1">
            <w:r w:rsidR="003745CD" w:rsidRPr="00934E73">
              <w:rPr>
                <w:rStyle w:val="Hyperlink"/>
                <w:noProof/>
              </w:rPr>
              <w:t>Глава 1. Увод</w:t>
            </w:r>
            <w:r w:rsidR="003745CD">
              <w:rPr>
                <w:noProof/>
                <w:webHidden/>
              </w:rPr>
              <w:tab/>
            </w:r>
            <w:r w:rsidR="003745CD">
              <w:rPr>
                <w:noProof/>
                <w:webHidden/>
              </w:rPr>
              <w:fldChar w:fldCharType="begin"/>
            </w:r>
            <w:r w:rsidR="003745CD">
              <w:rPr>
                <w:noProof/>
                <w:webHidden/>
              </w:rPr>
              <w:instrText xml:space="preserve"> PAGEREF _Toc74457130 \h </w:instrText>
            </w:r>
            <w:r w:rsidR="003745CD">
              <w:rPr>
                <w:noProof/>
                <w:webHidden/>
              </w:rPr>
            </w:r>
            <w:r w:rsidR="003745CD">
              <w:rPr>
                <w:noProof/>
                <w:webHidden/>
              </w:rPr>
              <w:fldChar w:fldCharType="separate"/>
            </w:r>
            <w:r w:rsidR="003745CD">
              <w:rPr>
                <w:noProof/>
                <w:webHidden/>
              </w:rPr>
              <w:t>3</w:t>
            </w:r>
            <w:r w:rsidR="003745CD">
              <w:rPr>
                <w:noProof/>
                <w:webHidden/>
              </w:rPr>
              <w:fldChar w:fldCharType="end"/>
            </w:r>
          </w:hyperlink>
        </w:p>
        <w:p w14:paraId="33F16852" w14:textId="0D665AFE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1" w:history="1">
            <w:r w:rsidRPr="00934E73">
              <w:rPr>
                <w:rStyle w:val="Hyperlink"/>
                <w:rFonts w:ascii="Arial" w:eastAsia="Times New Roman" w:hAnsi="Arial" w:cs="Arial"/>
                <w:noProof/>
              </w:rPr>
              <w:t>1.1.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Описание и идея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D1C7" w14:textId="233C8C4D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2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1.2.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Цел и задачи на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B9DC7" w14:textId="4A8516C5" w:rsidR="003745CD" w:rsidRDefault="003745CD">
          <w:pPr>
            <w:pStyle w:val="TOC1"/>
            <w:tabs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3" w:history="1">
            <w:r w:rsidRPr="00934E73">
              <w:rPr>
                <w:rStyle w:val="Hyperlink"/>
                <w:noProof/>
              </w:rPr>
              <w:t>Глава 2. Преглед на предметната област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B702" w14:textId="6DB0E741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4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bg-BG" w:eastAsia="en-GB"/>
              </w:rPr>
              <w:t>2.1.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Основни дефиниции, концепции и алгоритми, които ще бъдат използвани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87CB" w14:textId="49BE0DE5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5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bg-BG" w:eastAsia="en-GB"/>
              </w:rPr>
              <w:t>2.2.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Дефиниране на проблеми и сложност на поставената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35D6" w14:textId="12263040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6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2.3.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Подходи, методи за решаване на поставените проблемите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D2A56" w14:textId="029BA7BE" w:rsidR="003745CD" w:rsidRDefault="003745CD">
          <w:pPr>
            <w:pStyle w:val="TOC1"/>
            <w:tabs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7" w:history="1">
            <w:r w:rsidRPr="00934E73">
              <w:rPr>
                <w:rStyle w:val="Hyperlink"/>
                <w:noProof/>
                <w:lang w:val="bg-BG" w:bidi="en-GB"/>
              </w:rPr>
              <w:t>Глава 3. 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FCAE" w14:textId="39BBD38E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8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3.1.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Обща архитектура – ООП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9E70" w14:textId="16712626" w:rsidR="003745CD" w:rsidRDefault="003745CD">
          <w:pPr>
            <w:pStyle w:val="TOC1"/>
            <w:tabs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39" w:history="1">
            <w:r w:rsidRPr="00934E73">
              <w:rPr>
                <w:rStyle w:val="Hyperlink"/>
                <w:noProof/>
                <w:lang w:val="bg-BG" w:bidi="en-GB"/>
              </w:rPr>
              <w:t>Глава 4. Реализация, 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1903" w14:textId="2088BEC8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40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4.1.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Реализация на класове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65843" w14:textId="45E8F50C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41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4.</w:t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bg-BG" w:eastAsia="en-GB"/>
              </w:rPr>
              <w:t>2</w:t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Планиране, описание и създаване на тестови сценарии (създаване на примери)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E9D1" w14:textId="3CA132F1" w:rsidR="003745CD" w:rsidRDefault="003745CD">
          <w:pPr>
            <w:pStyle w:val="TOC1"/>
            <w:tabs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42" w:history="1">
            <w:r w:rsidRPr="00934E73">
              <w:rPr>
                <w:rStyle w:val="Hyperlink"/>
                <w:noProof/>
                <w:lang w:val="bg-BG" w:bidi="en-GB"/>
              </w:rPr>
              <w:t>Глава 5.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ACAD8" w14:textId="5975BD22" w:rsidR="003745CD" w:rsidRDefault="003745CD">
          <w:pPr>
            <w:pStyle w:val="TOC2"/>
            <w:tabs>
              <w:tab w:val="left" w:pos="1680"/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43" w:history="1"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5.</w:t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bg-BG" w:eastAsia="en-GB"/>
              </w:rPr>
              <w:t>1</w:t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.</w:t>
            </w:r>
            <w:r>
              <w:rPr>
                <w:noProof/>
                <w:kern w:val="0"/>
                <w:lang w:val="en-BG" w:eastAsia="en-GB"/>
              </w:rPr>
              <w:tab/>
            </w:r>
            <w:r w:rsidRPr="00934E73">
              <w:rPr>
                <w:rStyle w:val="Hyperlink"/>
                <w:rFonts w:ascii="Arial" w:eastAsia="Times New Roman" w:hAnsi="Arial" w:cs="Arial"/>
                <w:noProof/>
                <w:lang w:val="en-BG" w:eastAsia="en-GB"/>
              </w:rPr>
              <w:t>Насоки за бъдещо развитие и усъвършенстване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AB17" w14:textId="5AF364AF" w:rsidR="003745CD" w:rsidRDefault="003745CD">
          <w:pPr>
            <w:pStyle w:val="TOC1"/>
            <w:tabs>
              <w:tab w:val="right" w:leader="dot" w:pos="9016"/>
            </w:tabs>
            <w:rPr>
              <w:noProof/>
              <w:kern w:val="0"/>
              <w:lang w:val="en-BG" w:eastAsia="en-GB"/>
            </w:rPr>
          </w:pPr>
          <w:hyperlink w:anchor="_Toc74457144" w:history="1">
            <w:r w:rsidRPr="00934E73">
              <w:rPr>
                <w:rStyle w:val="Hyperlink"/>
                <w:noProof/>
                <w:lang w:val="bg-BG" w:bidi="en-GB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_Toc74457144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EF79B" w14:textId="2DE47D67" w:rsidR="008C1C75" w:rsidRDefault="00CE59D0">
          <w:pPr>
            <w:ind w:firstLine="0"/>
          </w:pPr>
          <w:r>
            <w:rPr>
              <w:b/>
              <w:noProof/>
              <w:lang w:val="en-GB" w:bidi="en-GB"/>
            </w:rPr>
            <w:fldChar w:fldCharType="end"/>
          </w:r>
        </w:p>
      </w:sdtContent>
    </w:sdt>
    <w:p w14:paraId="5FCDABC8" w14:textId="5AD08DDF" w:rsidR="008C1C75" w:rsidRPr="003745CD" w:rsidRDefault="00A32828" w:rsidP="003745CD">
      <w:pPr>
        <w:pStyle w:val="SectionTitle"/>
      </w:pPr>
      <w:bookmarkStart w:id="0" w:name="_Toc74457130"/>
      <w:proofErr w:type="spellStart"/>
      <w:r w:rsidRPr="003745CD">
        <w:lastRenderedPageBreak/>
        <w:t>Глава</w:t>
      </w:r>
      <w:proofErr w:type="spellEnd"/>
      <w:r w:rsidRPr="003745CD">
        <w:t xml:space="preserve"> 1. </w:t>
      </w:r>
      <w:proofErr w:type="spellStart"/>
      <w:r w:rsidR="001F53AF" w:rsidRPr="003745CD">
        <w:t>Увод</w:t>
      </w:r>
      <w:bookmarkEnd w:id="0"/>
      <w:proofErr w:type="spellEnd"/>
    </w:p>
    <w:p w14:paraId="2E9B590D" w14:textId="2492A083" w:rsidR="001F53AF" w:rsidRDefault="00081F1A" w:rsidP="00A32828">
      <w:pPr>
        <w:pStyle w:val="Heading2"/>
        <w:numPr>
          <w:ilvl w:val="1"/>
          <w:numId w:val="12"/>
        </w:numPr>
      </w:pPr>
      <w:bookmarkStart w:id="1" w:name="_Toc74457131"/>
      <w:r w:rsidRPr="00081F1A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Описание и идея на проекта</w:t>
      </w:r>
      <w:bookmarkEnd w:id="1"/>
    </w:p>
    <w:p w14:paraId="3F8DD9B9" w14:textId="7C90DF5F" w:rsidR="001F53AF" w:rsidRDefault="00496AAC" w:rsidP="001F53AF">
      <w:pPr>
        <w:rPr>
          <w:lang w:val="bg-BG"/>
        </w:rPr>
      </w:pPr>
      <w:r>
        <w:rPr>
          <w:lang w:val="bg-BG"/>
        </w:rPr>
        <w:t>Идеята на проекта СУСИ, е да се състави информационна система за студентите и дейностите в един университет. Целта е да се улесни достъпът и редакцията на информацията.</w:t>
      </w:r>
    </w:p>
    <w:p w14:paraId="5CD644E2" w14:textId="4D6E8EC9" w:rsidR="00496AAC" w:rsidRPr="00496AAC" w:rsidRDefault="00496AAC" w:rsidP="001F53AF">
      <w:pPr>
        <w:rPr>
          <w:lang w:val="bg-BG" w:bidi="en-GB"/>
        </w:rPr>
      </w:pPr>
      <w:r>
        <w:rPr>
          <w:lang w:val="bg-BG"/>
        </w:rPr>
        <w:t xml:space="preserve">Приложението </w:t>
      </w:r>
      <w:r w:rsidR="00BC5C15">
        <w:rPr>
          <w:lang w:val="bg-BG"/>
        </w:rPr>
        <w:t>трябва да съхранява</w:t>
      </w:r>
      <w:r>
        <w:rPr>
          <w:lang w:val="bg-BG"/>
        </w:rPr>
        <w:t xml:space="preserve"> данни свързани със студентите (име, факултетен номер, специалност, записани дисциплини и оценки), специалностите (име на специалността и дисциплините които са част от тази програма) и дисциплините (име на дисциплината, задължителна или не и курс, в който може да бъде записана) в рамките на един университет</w:t>
      </w:r>
      <w:r w:rsidR="00BC5C15">
        <w:rPr>
          <w:lang w:val="bg-BG"/>
        </w:rPr>
        <w:t>,</w:t>
      </w:r>
      <w:r>
        <w:rPr>
          <w:lang w:val="bg-BG"/>
        </w:rPr>
        <w:t xml:space="preserve"> позволява</w:t>
      </w:r>
      <w:r w:rsidR="00BC5C15">
        <w:rPr>
          <w:lang w:val="bg-BG"/>
        </w:rPr>
        <w:t xml:space="preserve">йки </w:t>
      </w:r>
      <w:r>
        <w:rPr>
          <w:lang w:val="bg-BG"/>
        </w:rPr>
        <w:t xml:space="preserve">бърз достъп и улеснена работа с тях (преместване на студент в друга специалност, </w:t>
      </w:r>
      <w:r w:rsidR="00BC5C15">
        <w:rPr>
          <w:lang w:val="bg-BG"/>
        </w:rPr>
        <w:t xml:space="preserve">добавяне на оценки и </w:t>
      </w:r>
      <w:proofErr w:type="spellStart"/>
      <w:r w:rsidR="00BC5C15">
        <w:rPr>
          <w:lang w:val="bg-BG"/>
        </w:rPr>
        <w:t>тн</w:t>
      </w:r>
      <w:proofErr w:type="spellEnd"/>
      <w:r w:rsidR="00BC5C15">
        <w:rPr>
          <w:lang w:val="bg-BG"/>
        </w:rPr>
        <w:t>.)</w:t>
      </w:r>
    </w:p>
    <w:p w14:paraId="44C2B8E6" w14:textId="77777777" w:rsidR="001F53AF" w:rsidRDefault="001F53AF">
      <w:pPr>
        <w:pStyle w:val="NoSpacing"/>
      </w:pPr>
    </w:p>
    <w:p w14:paraId="777C1C10" w14:textId="573C66BC" w:rsidR="001F53AF" w:rsidRDefault="00081F1A" w:rsidP="00A32828">
      <w:pPr>
        <w:pStyle w:val="Heading2"/>
        <w:numPr>
          <w:ilvl w:val="1"/>
          <w:numId w:val="12"/>
        </w:numPr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</w:pPr>
      <w:bookmarkStart w:id="2" w:name="_Toc74457132"/>
      <w:r w:rsidRPr="00081F1A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Цел и задачи на разработката</w:t>
      </w:r>
      <w:bookmarkEnd w:id="2"/>
    </w:p>
    <w:p w14:paraId="433E2080" w14:textId="066C7642" w:rsidR="00BC5C15" w:rsidRPr="00BC5C15" w:rsidRDefault="00BC5C15" w:rsidP="00BC5C15">
      <w:pPr>
        <w:rPr>
          <w:lang w:val="bg-BG" w:eastAsia="en-GB"/>
        </w:rPr>
      </w:pPr>
      <w:r>
        <w:rPr>
          <w:lang w:val="bg-BG" w:eastAsia="en-GB"/>
        </w:rPr>
        <w:t>Основната цел на проекта е улеснена работа. Трябва да е по-интуитивно и по-</w:t>
      </w:r>
      <w:r w:rsidR="009F41C1">
        <w:rPr>
          <w:lang w:val="bg-BG" w:eastAsia="en-GB"/>
        </w:rPr>
        <w:t>бързо, от който и да е друг начин за съхранени и обработка на информация. Това е смисълът на тази информационна система, да облекчи административната работа, и да доведе до по-добри резултати – без грешки.</w:t>
      </w:r>
    </w:p>
    <w:p w14:paraId="4EA432B6" w14:textId="384BF4D2" w:rsidR="001F53AF" w:rsidRDefault="00BC5C15" w:rsidP="00BC5C15">
      <w:pPr>
        <w:rPr>
          <w:lang w:val="bg-BG"/>
        </w:rPr>
      </w:pPr>
      <w:r>
        <w:rPr>
          <w:lang w:val="bg-BG"/>
        </w:rPr>
        <w:t>Една от задачите, е интерфейсът да не позволява на потребителя да допусне грешка, която ще доведе до прекъсване на програмата. Трябва да бъде помислено за всички възможни действия от страна на клиента, и входните данни да бъдат валидирани преди обработка.</w:t>
      </w:r>
    </w:p>
    <w:p w14:paraId="5D4C67F1" w14:textId="77777777" w:rsidR="00BC5C15" w:rsidRDefault="00BC5C15" w:rsidP="00BC5C15"/>
    <w:p w14:paraId="6E75E9F6" w14:textId="0D2B40AA" w:rsidR="001F53AF" w:rsidRDefault="001F53AF" w:rsidP="001F53AF">
      <w:pPr>
        <w:pStyle w:val="NoSpacing"/>
      </w:pPr>
    </w:p>
    <w:p w14:paraId="70D748EA" w14:textId="43A45B87" w:rsidR="00081F1A" w:rsidRPr="003745CD" w:rsidRDefault="00A32828" w:rsidP="003745CD">
      <w:pPr>
        <w:pStyle w:val="SectionTitle"/>
      </w:pPr>
      <w:bookmarkStart w:id="3" w:name="_Toc74457133"/>
      <w:proofErr w:type="spellStart"/>
      <w:r w:rsidRPr="003745CD">
        <w:lastRenderedPageBreak/>
        <w:t>Глава</w:t>
      </w:r>
      <w:proofErr w:type="spellEnd"/>
      <w:r w:rsidRPr="003745CD">
        <w:t xml:space="preserve"> 2. </w:t>
      </w:r>
      <w:proofErr w:type="spellStart"/>
      <w:r w:rsidR="00081F1A" w:rsidRPr="003745CD">
        <w:t>Преглед</w:t>
      </w:r>
      <w:proofErr w:type="spellEnd"/>
      <w:r w:rsidR="00081F1A" w:rsidRPr="003745CD">
        <w:t xml:space="preserve"> </w:t>
      </w:r>
      <w:proofErr w:type="spellStart"/>
      <w:r w:rsidR="00081F1A" w:rsidRPr="003745CD">
        <w:t>на</w:t>
      </w:r>
      <w:proofErr w:type="spellEnd"/>
      <w:r w:rsidR="00081F1A" w:rsidRPr="003745CD">
        <w:t xml:space="preserve"> </w:t>
      </w:r>
      <w:proofErr w:type="spellStart"/>
      <w:r w:rsidR="00081F1A" w:rsidRPr="003745CD">
        <w:t>предметната</w:t>
      </w:r>
      <w:proofErr w:type="spellEnd"/>
      <w:r w:rsidR="00081F1A" w:rsidRPr="003745CD">
        <w:t xml:space="preserve"> </w:t>
      </w:r>
      <w:proofErr w:type="spellStart"/>
      <w:r w:rsidR="00081F1A" w:rsidRPr="003745CD">
        <w:t>област</w:t>
      </w:r>
      <w:bookmarkEnd w:id="3"/>
      <w:proofErr w:type="spellEnd"/>
    </w:p>
    <w:p w14:paraId="0E152E46" w14:textId="24D75AF9" w:rsidR="00081F1A" w:rsidRDefault="00A32828" w:rsidP="00081F1A">
      <w:pPr>
        <w:pStyle w:val="Heading2"/>
      </w:pPr>
      <w:bookmarkStart w:id="4" w:name="_Toc74457134"/>
      <w:r>
        <w:rPr>
          <w:rFonts w:ascii="Arial" w:eastAsia="Times New Roman" w:hAnsi="Arial" w:cs="Arial"/>
          <w:color w:val="000000"/>
          <w:kern w:val="0"/>
          <w:sz w:val="22"/>
          <w:szCs w:val="22"/>
          <w:lang w:val="bg-BG" w:eastAsia="en-GB"/>
        </w:rPr>
        <w:t>2.1.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bg-BG" w:eastAsia="en-GB"/>
        </w:rPr>
        <w:tab/>
      </w:r>
      <w:r w:rsidR="00081F1A" w:rsidRPr="00081F1A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Основни дефиниции, концепции и алгоритми, които ще бъдат използвани</w:t>
      </w:r>
      <w:bookmarkEnd w:id="4"/>
    </w:p>
    <w:p w14:paraId="5D9CF13E" w14:textId="6CFE6FA3" w:rsidR="00081F1A" w:rsidRDefault="009F41C1" w:rsidP="00081F1A">
      <w:pPr>
        <w:rPr>
          <w:lang w:val="bg-BG"/>
        </w:rPr>
      </w:pPr>
      <w:r>
        <w:rPr>
          <w:lang w:val="bg-BG"/>
        </w:rPr>
        <w:t xml:space="preserve">Основното звено на програмата е класът </w:t>
      </w:r>
      <w:r>
        <w:t>Controller</w:t>
      </w:r>
      <w:r>
        <w:rPr>
          <w:lang w:val="bg-BG"/>
        </w:rPr>
        <w:t>, той е връзката между потребителя и останалите класове в приложението, както и логиката им. Задачата на класа контролер е да приеме входните данни, и да разпредели задачите, които трябва да бъдат изпълнени, по другите класове, и да върне отговор на клиента.</w:t>
      </w:r>
    </w:p>
    <w:p w14:paraId="780DACC8" w14:textId="6689F41A" w:rsidR="009F41C1" w:rsidRDefault="009F41C1" w:rsidP="009F41C1">
      <w:pPr>
        <w:rPr>
          <w:lang w:val="bg-BG"/>
        </w:rPr>
      </w:pPr>
      <w:r>
        <w:rPr>
          <w:lang w:val="bg-BG"/>
        </w:rPr>
        <w:t>Има и функционалности, която се изпълняват и директно от класа контролер, например четенето и записването във файлове, където се пази нужната информация.</w:t>
      </w:r>
    </w:p>
    <w:p w14:paraId="247F208B" w14:textId="0541A6D0" w:rsidR="009F41C1" w:rsidRPr="009F41C1" w:rsidRDefault="009F41C1" w:rsidP="00081F1A">
      <w:pPr>
        <w:rPr>
          <w:lang w:val="bg-BG" w:bidi="en-GB"/>
        </w:rPr>
      </w:pPr>
      <w:r>
        <w:rPr>
          <w:lang w:val="bg-BG"/>
        </w:rPr>
        <w:t>Е</w:t>
      </w:r>
      <w:r w:rsidR="001849A3">
        <w:rPr>
          <w:lang w:val="bg-BG"/>
        </w:rPr>
        <w:t>дин от най-важните алгоритми, изпълняващ се при всяка заявка на потребителя е разпознаването на входните данни и разграничаването на команди от параметри. Това е фундаментално за работата на цялата програма.</w:t>
      </w:r>
    </w:p>
    <w:p w14:paraId="68DFD21B" w14:textId="77777777" w:rsidR="00081F1A" w:rsidRDefault="00081F1A" w:rsidP="00081F1A">
      <w:pPr>
        <w:pStyle w:val="NoSpacing"/>
      </w:pPr>
    </w:p>
    <w:p w14:paraId="6D8C35F0" w14:textId="7E913CD3" w:rsidR="00081F1A" w:rsidRDefault="00081F1A" w:rsidP="00081F1A">
      <w:pPr>
        <w:pStyle w:val="Heading2"/>
      </w:pPr>
      <w:bookmarkStart w:id="5" w:name="_Toc74457135"/>
      <w:r>
        <w:rPr>
          <w:rFonts w:ascii="Arial" w:eastAsia="Times New Roman" w:hAnsi="Arial" w:cs="Arial"/>
          <w:color w:val="000000"/>
          <w:kern w:val="0"/>
          <w:sz w:val="22"/>
          <w:szCs w:val="22"/>
          <w:lang w:val="bg-BG" w:eastAsia="en-GB"/>
        </w:rPr>
        <w:t>2.2.</w:t>
      </w:r>
      <w:r w:rsidR="00A32828">
        <w:rPr>
          <w:rFonts w:ascii="Arial" w:eastAsia="Times New Roman" w:hAnsi="Arial" w:cs="Arial"/>
          <w:color w:val="000000"/>
          <w:kern w:val="0"/>
          <w:sz w:val="22"/>
          <w:szCs w:val="22"/>
          <w:lang w:val="bg-BG" w:eastAsia="en-GB"/>
        </w:rPr>
        <w:tab/>
      </w:r>
      <w:r w:rsidRPr="00081F1A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Дефиниране на проблеми и сложност на поставената задача</w:t>
      </w:r>
      <w:bookmarkEnd w:id="5"/>
    </w:p>
    <w:p w14:paraId="36FE3A1D" w14:textId="127B90AA" w:rsidR="00081F1A" w:rsidRDefault="001849A3" w:rsidP="001849A3">
      <w:r>
        <w:rPr>
          <w:lang w:val="bg-BG"/>
        </w:rPr>
        <w:t>Алгоритъмът, споменат в предната точка, се справя с една от най-сложните предизвикателства в този проект. Друг проблем изискващ повече работа и мисъл, за решението му, е валидацията на данните. Различните стойности са от различен тип, и трябва да се уверим, че когато искаме да работим с числа, потребителят е въвел число, което води и до последния проблем от категорията на проблеми с по-висока сложност: да превърнем въведените</w:t>
      </w:r>
      <w:r w:rsidR="00DA1596">
        <w:rPr>
          <w:lang w:val="bg-BG"/>
        </w:rPr>
        <w:t>, под формата на текст числа, в числа с които могат да се извършват математически операции.</w:t>
      </w:r>
    </w:p>
    <w:p w14:paraId="5208432D" w14:textId="77777777" w:rsidR="00081F1A" w:rsidRDefault="00081F1A" w:rsidP="00081F1A">
      <w:pPr>
        <w:pStyle w:val="NoSpacing"/>
      </w:pPr>
    </w:p>
    <w:p w14:paraId="2205EA9E" w14:textId="296983D4" w:rsidR="00081F1A" w:rsidRDefault="00081F1A" w:rsidP="00081F1A">
      <w:pPr>
        <w:pStyle w:val="Heading2"/>
      </w:pPr>
      <w:bookmarkStart w:id="6" w:name="_Toc74457136"/>
      <w:r w:rsidRPr="00081F1A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2.3.</w:t>
      </w:r>
      <w:r w:rsid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ab/>
      </w:r>
      <w:r w:rsidRPr="00081F1A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Подходи, методи за решаване на поставените проблемите</w:t>
      </w:r>
      <w:bookmarkEnd w:id="6"/>
    </w:p>
    <w:p w14:paraId="58067DFF" w14:textId="384B8F43" w:rsidR="00081F1A" w:rsidRDefault="00DA1596" w:rsidP="00DA1596">
      <w:pPr>
        <w:rPr>
          <w:lang w:val="bg-BG"/>
        </w:rPr>
      </w:pPr>
      <w:r>
        <w:rPr>
          <w:lang w:val="bg-BG"/>
        </w:rPr>
        <w:t>И трите споменати проблема в 2.2., имат елегантни решения, които не изискват големи и дълги алгоритми за решението им.</w:t>
      </w:r>
    </w:p>
    <w:p w14:paraId="45C3D3F5" w14:textId="36169AD0" w:rsidR="00DA1596" w:rsidRPr="003658B9" w:rsidRDefault="00DA1596" w:rsidP="00DA1596">
      <w:r>
        <w:rPr>
          <w:lang w:val="bg-BG"/>
        </w:rPr>
        <w:t>Един начин, по който може да бъде заобиколен проблема с разграничаването на входните данни, е да разделим дадения символен низ на, съставящите го, думи.</w:t>
      </w:r>
    </w:p>
    <w:p w14:paraId="27BC463B" w14:textId="3F006A04" w:rsidR="00A32828" w:rsidRDefault="003658B9" w:rsidP="00081F1A">
      <w:pPr>
        <w:pStyle w:val="NoSpacing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DB93951" wp14:editId="59EEF380">
            <wp:extent cx="573151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E03E" w14:textId="3A5B6192" w:rsidR="003658B9" w:rsidRDefault="003658B9" w:rsidP="003658B9">
      <w:pPr>
        <w:ind w:firstLine="0"/>
        <w:rPr>
          <w:lang w:val="bg-BG"/>
        </w:rPr>
      </w:pPr>
      <w:r>
        <w:rPr>
          <w:lang w:val="bg-BG"/>
        </w:rPr>
        <w:t>След тази кратка стъпка, можем да приемем, че първата дума е име на команда, а всички следващи са нейни параметри.</w:t>
      </w:r>
    </w:p>
    <w:p w14:paraId="5EBB02E4" w14:textId="361879E6" w:rsidR="003658B9" w:rsidRPr="003658B9" w:rsidRDefault="003658B9" w:rsidP="003658B9">
      <w:pPr>
        <w:rPr>
          <w:lang w:val="bg-BG"/>
        </w:rPr>
      </w:pPr>
      <w:r>
        <w:rPr>
          <w:lang w:val="bg-BG"/>
        </w:rPr>
        <w:t>Другите два проблема, могат да се разгледат, и като един общ проблем, решението, на който е просто, но затормозяващо за написване.</w:t>
      </w:r>
    </w:p>
    <w:p w14:paraId="57A043F1" w14:textId="7BE2DF10" w:rsidR="003658B9" w:rsidRDefault="003658B9" w:rsidP="00081F1A">
      <w:pPr>
        <w:pStyle w:val="NoSpacing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C86E809" wp14:editId="741DE8DD">
            <wp:extent cx="5731510" cy="207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98FE" w14:textId="77777777" w:rsidR="00200AEB" w:rsidRDefault="00200AEB" w:rsidP="00081F1A">
      <w:pPr>
        <w:pStyle w:val="NoSpacing"/>
        <w:rPr>
          <w:lang w:val="bg-BG"/>
        </w:rPr>
      </w:pPr>
    </w:p>
    <w:p w14:paraId="215FF833" w14:textId="77777777" w:rsidR="00200AEB" w:rsidRDefault="00200AEB" w:rsidP="00081F1A">
      <w:pPr>
        <w:pStyle w:val="NoSpacing"/>
        <w:rPr>
          <w:lang w:val="bg-BG"/>
        </w:rPr>
      </w:pPr>
    </w:p>
    <w:p w14:paraId="0DEF9CA8" w14:textId="77777777" w:rsidR="00200AEB" w:rsidRDefault="00200AEB" w:rsidP="00081F1A">
      <w:pPr>
        <w:pStyle w:val="NoSpacing"/>
        <w:rPr>
          <w:lang w:val="bg-BG"/>
        </w:rPr>
      </w:pPr>
    </w:p>
    <w:p w14:paraId="55898534" w14:textId="77777777" w:rsidR="00200AEB" w:rsidRDefault="00200AEB" w:rsidP="00081F1A">
      <w:pPr>
        <w:pStyle w:val="NoSpacing"/>
        <w:rPr>
          <w:lang w:val="bg-BG"/>
        </w:rPr>
      </w:pPr>
    </w:p>
    <w:p w14:paraId="6F1F021A" w14:textId="77777777" w:rsidR="00200AEB" w:rsidRDefault="00200AEB" w:rsidP="00081F1A">
      <w:pPr>
        <w:pStyle w:val="NoSpacing"/>
        <w:rPr>
          <w:lang w:val="bg-BG"/>
        </w:rPr>
      </w:pPr>
    </w:p>
    <w:p w14:paraId="100EA39D" w14:textId="77777777" w:rsidR="00200AEB" w:rsidRDefault="00200AEB" w:rsidP="00081F1A">
      <w:pPr>
        <w:pStyle w:val="NoSpacing"/>
        <w:rPr>
          <w:lang w:val="bg-BG"/>
        </w:rPr>
      </w:pPr>
    </w:p>
    <w:p w14:paraId="22A45045" w14:textId="13A084AD" w:rsidR="00A32828" w:rsidRPr="00200AEB" w:rsidRDefault="00200AEB" w:rsidP="00200AEB">
      <w:pPr>
        <w:rPr>
          <w:lang w:val="bg-BG"/>
        </w:rPr>
      </w:pPr>
      <w:r>
        <w:rPr>
          <w:lang w:val="bg-BG"/>
        </w:rPr>
        <w:lastRenderedPageBreak/>
        <w:t xml:space="preserve">Минавайки през всеки символ от низа, оценяваме дали символът има числена стойност, и ако има добавяме в края на резултата, използвайки математическа формула. По-интересно е обаче, ако искаме да работим с не-целочислени стойности, тогава алгоритъмът е по-дълъг, но идеята е </w:t>
      </w:r>
      <w:r>
        <w:rPr>
          <w:lang w:val="bg-BG"/>
        </w:rPr>
        <w:t>същата.</w:t>
      </w:r>
      <w:r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3BD51017" wp14:editId="4852A8FB">
            <wp:extent cx="5731510" cy="3250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52BE" w14:textId="3D79AC9B" w:rsidR="00081F1A" w:rsidRDefault="00A32828" w:rsidP="00081F1A">
      <w:pPr>
        <w:pStyle w:val="SectionTitle"/>
        <w:rPr>
          <w:lang w:val="bg-BG" w:bidi="en-GB"/>
        </w:rPr>
      </w:pPr>
      <w:bookmarkStart w:id="7" w:name="_Toc74457137"/>
      <w:r>
        <w:rPr>
          <w:lang w:val="bg-BG" w:bidi="en-GB"/>
        </w:rPr>
        <w:lastRenderedPageBreak/>
        <w:t>Глава 3. Проектиране</w:t>
      </w:r>
      <w:bookmarkEnd w:id="7"/>
    </w:p>
    <w:p w14:paraId="68582733" w14:textId="04DEAB37" w:rsidR="00081F1A" w:rsidRDefault="00A32828" w:rsidP="00081F1A">
      <w:pPr>
        <w:pStyle w:val="Heading2"/>
      </w:pPr>
      <w:bookmarkStart w:id="8" w:name="_Toc74457138"/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3.1.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ab/>
      </w:r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Обща архитектура – ООП дизайн</w:t>
      </w:r>
      <w:bookmarkEnd w:id="8"/>
    </w:p>
    <w:p w14:paraId="2213CED9" w14:textId="1A5DC083" w:rsidR="00430DAF" w:rsidRDefault="00430DAF" w:rsidP="00430DAF">
      <w:r>
        <w:rPr>
          <w:lang w:val="bg-BG"/>
        </w:rPr>
        <w:t>Обектно ориентираният подход е най подходящ, за този проект. Класовете от които имаме нужда са</w:t>
      </w:r>
      <w:r>
        <w:t xml:space="preserve">: Student, Program, Discipline </w:t>
      </w:r>
      <w:r>
        <w:rPr>
          <w:lang w:val="bg-BG"/>
        </w:rPr>
        <w:t xml:space="preserve">и </w:t>
      </w:r>
      <w:r>
        <w:t>Record.</w:t>
      </w:r>
    </w:p>
    <w:p w14:paraId="43B23BC9" w14:textId="0CFFA8EA" w:rsidR="00430DAF" w:rsidRDefault="00430DAF" w:rsidP="00081F1A">
      <w:pPr>
        <w:pStyle w:val="NoSpacing"/>
      </w:pPr>
      <w:r>
        <w:rPr>
          <w:noProof/>
          <w:lang w:bidi="en-GB"/>
        </w:rPr>
        <w:drawing>
          <wp:inline distT="0" distB="0" distL="0" distR="0" wp14:anchorId="591B4FC9" wp14:editId="7B8DE5F4">
            <wp:extent cx="5731510" cy="1636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473" w14:textId="114933FB" w:rsidR="00430DAF" w:rsidRDefault="00430DAF" w:rsidP="00081F1A">
      <w:pPr>
        <w:pStyle w:val="NoSpacing"/>
      </w:pPr>
      <w:r>
        <w:rPr>
          <w:noProof/>
        </w:rPr>
        <w:drawing>
          <wp:inline distT="0" distB="0" distL="0" distR="0" wp14:anchorId="405BD32A" wp14:editId="3301E488">
            <wp:extent cx="5731510" cy="798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744F" w14:textId="6AA90A13" w:rsidR="00081F1A" w:rsidRDefault="00430DAF" w:rsidP="00081F1A">
      <w:pPr>
        <w:pStyle w:val="NoSpacing"/>
      </w:pPr>
      <w:r>
        <w:rPr>
          <w:noProof/>
        </w:rPr>
        <w:drawing>
          <wp:inline distT="0" distB="0" distL="0" distR="0" wp14:anchorId="789D19DE" wp14:editId="639AEDFC">
            <wp:extent cx="5731510" cy="981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5E7B" w14:textId="1B045B41" w:rsidR="00430DAF" w:rsidRDefault="00430DAF" w:rsidP="00081F1A">
      <w:pPr>
        <w:pStyle w:val="NoSpacing"/>
      </w:pPr>
      <w:r>
        <w:rPr>
          <w:noProof/>
        </w:rPr>
        <w:drawing>
          <wp:inline distT="0" distB="0" distL="0" distR="0" wp14:anchorId="65DBEABD" wp14:editId="176F11A3">
            <wp:extent cx="5731510" cy="91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4AB" w14:textId="6703AE8F" w:rsidR="00430DAF" w:rsidRPr="00430DAF" w:rsidRDefault="00430DAF" w:rsidP="00CE14ED">
      <w:pPr>
        <w:rPr>
          <w:lang w:val="bg-BG"/>
        </w:rPr>
      </w:pPr>
      <w:r>
        <w:t xml:space="preserve">Record </w:t>
      </w:r>
      <w:r>
        <w:rPr>
          <w:lang w:val="bg-BG"/>
        </w:rPr>
        <w:t xml:space="preserve">е класът, който представлява оценка по даден предмет, на даден студент. Когато студент се запише за курс, отново ще използваме </w:t>
      </w:r>
      <w:r>
        <w:t xml:space="preserve">Record </w:t>
      </w:r>
      <w:r>
        <w:rPr>
          <w:lang w:val="bg-BG"/>
        </w:rPr>
        <w:t>като в паметта заделена от член-</w:t>
      </w:r>
      <w:proofErr w:type="spellStart"/>
      <w:r>
        <w:rPr>
          <w:lang w:val="bg-BG"/>
        </w:rPr>
        <w:t>данната</w:t>
      </w:r>
      <w:proofErr w:type="spellEnd"/>
      <w:r>
        <w:rPr>
          <w:lang w:val="bg-BG"/>
        </w:rPr>
        <w:t xml:space="preserve"> </w:t>
      </w:r>
      <w:r>
        <w:t>grade</w:t>
      </w:r>
      <w:r>
        <w:rPr>
          <w:lang w:val="bg-BG"/>
        </w:rPr>
        <w:t>, ще запишем 0. По този начин отбелязваме студент записан в дисциплина, но не-положил изпит.</w:t>
      </w:r>
    </w:p>
    <w:p w14:paraId="5E8B19A5" w14:textId="77777777" w:rsidR="00430DAF" w:rsidRDefault="00430DAF" w:rsidP="00081F1A">
      <w:pPr>
        <w:pStyle w:val="NoSpacing"/>
      </w:pPr>
    </w:p>
    <w:p w14:paraId="18B4E30C" w14:textId="083EADCF" w:rsidR="00081F1A" w:rsidRDefault="00081F1A" w:rsidP="00081F1A">
      <w:pPr>
        <w:pStyle w:val="NoSpacing"/>
      </w:pPr>
    </w:p>
    <w:p w14:paraId="6E770AB0" w14:textId="77777777" w:rsidR="00081F1A" w:rsidRDefault="00081F1A" w:rsidP="00081F1A">
      <w:pPr>
        <w:pStyle w:val="NoSpacing"/>
      </w:pPr>
    </w:p>
    <w:p w14:paraId="4B7F9ED6" w14:textId="674E851D" w:rsidR="00081F1A" w:rsidRDefault="00A32828" w:rsidP="00081F1A">
      <w:pPr>
        <w:pStyle w:val="SectionTitle"/>
        <w:rPr>
          <w:lang w:val="bg-BG" w:bidi="en-GB"/>
        </w:rPr>
      </w:pPr>
      <w:bookmarkStart w:id="9" w:name="_Toc74457139"/>
      <w:r>
        <w:rPr>
          <w:lang w:val="bg-BG" w:bidi="en-GB"/>
        </w:rPr>
        <w:lastRenderedPageBreak/>
        <w:t>Глава 4. Реализация, тестване</w:t>
      </w:r>
      <w:bookmarkEnd w:id="9"/>
    </w:p>
    <w:p w14:paraId="79FD5267" w14:textId="5ABC0646" w:rsidR="00081F1A" w:rsidRDefault="00A32828" w:rsidP="00081F1A">
      <w:pPr>
        <w:pStyle w:val="Heading2"/>
      </w:pPr>
      <w:bookmarkStart w:id="10" w:name="_Toc74457140"/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4.1.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ab/>
      </w:r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Реализация на класове</w:t>
      </w:r>
      <w:bookmarkEnd w:id="10"/>
    </w:p>
    <w:p w14:paraId="064F3162" w14:textId="34673498" w:rsidR="00081F1A" w:rsidRDefault="00CE14ED" w:rsidP="00081F1A">
      <w:pPr>
        <w:rPr>
          <w:lang w:val="bg-BG"/>
        </w:rPr>
      </w:pPr>
      <w:r>
        <w:rPr>
          <w:lang w:val="bg-BG"/>
        </w:rPr>
        <w:t xml:space="preserve">Реализацията на класовете е проста, включва най-вече </w:t>
      </w:r>
      <w:proofErr w:type="spellStart"/>
      <w:r>
        <w:rPr>
          <w:lang w:val="bg-BG"/>
        </w:rPr>
        <w:t>енкапсулация</w:t>
      </w:r>
      <w:proofErr w:type="spellEnd"/>
      <w:r>
        <w:rPr>
          <w:lang w:val="bg-BG"/>
        </w:rPr>
        <w:t xml:space="preserve"> (</w:t>
      </w:r>
      <w:r>
        <w:t>getters &amp; setters)</w:t>
      </w:r>
      <w:r>
        <w:rPr>
          <w:lang w:val="bg-BG"/>
        </w:rPr>
        <w:t xml:space="preserve">. </w:t>
      </w:r>
    </w:p>
    <w:p w14:paraId="76597552" w14:textId="689A9802" w:rsidR="00CE14ED" w:rsidRDefault="00CE14ED" w:rsidP="00CE14ED">
      <w:pPr>
        <w:ind w:firstLine="0"/>
        <w:rPr>
          <w:lang w:val="bg-BG" w:bidi="en-GB"/>
        </w:rPr>
      </w:pPr>
      <w:r>
        <w:rPr>
          <w:noProof/>
          <w:lang w:val="bg-BG" w:bidi="en-GB"/>
        </w:rPr>
        <w:drawing>
          <wp:inline distT="0" distB="0" distL="0" distR="0" wp14:anchorId="07480549" wp14:editId="1F38FEFB">
            <wp:extent cx="5731510" cy="2817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0BE" w14:textId="01985EAC" w:rsidR="00CE14ED" w:rsidRPr="00CE14ED" w:rsidRDefault="00CE14ED" w:rsidP="00CE14ED">
      <w:pPr>
        <w:ind w:firstLine="0"/>
        <w:rPr>
          <w:lang w:val="bg-BG" w:bidi="en-GB"/>
        </w:rPr>
      </w:pPr>
      <w:r>
        <w:rPr>
          <w:lang w:val="bg-BG" w:bidi="en-GB"/>
        </w:rPr>
        <w:tab/>
        <w:t>Най-интересните неща се случват в контролера, там са реализирани по сложните операции.</w:t>
      </w:r>
    </w:p>
    <w:p w14:paraId="3CC11832" w14:textId="77777777" w:rsidR="00081F1A" w:rsidRDefault="00081F1A" w:rsidP="00081F1A">
      <w:pPr>
        <w:pStyle w:val="NoSpacing"/>
      </w:pPr>
    </w:p>
    <w:p w14:paraId="56CA08BC" w14:textId="6AEEE9C7" w:rsidR="00081F1A" w:rsidRDefault="00A32828" w:rsidP="00081F1A">
      <w:pPr>
        <w:pStyle w:val="Heading2"/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</w:pPr>
      <w:bookmarkStart w:id="11" w:name="_Toc74457141"/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4.</w:t>
      </w:r>
      <w:r w:rsidR="00CE14ED">
        <w:rPr>
          <w:rFonts w:ascii="Arial" w:eastAsia="Times New Roman" w:hAnsi="Arial" w:cs="Arial"/>
          <w:color w:val="000000"/>
          <w:kern w:val="0"/>
          <w:sz w:val="22"/>
          <w:szCs w:val="22"/>
          <w:lang w:val="bg-BG" w:eastAsia="en-GB"/>
        </w:rPr>
        <w:t>2</w:t>
      </w:r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.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ab/>
      </w:r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Планиране, описание и създаване на тестови сценарии (създаване на примери)</w:t>
      </w:r>
      <w:bookmarkEnd w:id="11"/>
    </w:p>
    <w:p w14:paraId="6A8B5553" w14:textId="6CEA7925" w:rsidR="00CE14ED" w:rsidRPr="00CE14ED" w:rsidRDefault="00CE14ED" w:rsidP="00CE14ED">
      <w:pPr>
        <w:rPr>
          <w:lang w:val="bg-BG" w:eastAsia="en-GB"/>
        </w:rPr>
      </w:pPr>
      <w:r>
        <w:rPr>
          <w:lang w:val="bg-BG" w:eastAsia="en-GB"/>
        </w:rPr>
        <w:t>Тестовете са от огромно значение за един проект. Добра практика е да се напишат в началото, преди да се напише логиката на приложението. По този начин, когато се правят промени е лесно да се провери, дали след редакцията всичко работи, както се очаква. Тестовете правят, процеса значително по-лесен.</w:t>
      </w:r>
    </w:p>
    <w:p w14:paraId="1FBDF495" w14:textId="0115ECF5" w:rsidR="00081F1A" w:rsidRDefault="00CE14ED" w:rsidP="00CE14ED">
      <w:pPr>
        <w:rPr>
          <w:lang w:val="bg-BG"/>
        </w:rPr>
      </w:pPr>
      <w:r>
        <w:rPr>
          <w:lang w:val="bg-BG"/>
        </w:rPr>
        <w:t>При създаването на тестове трябва да се помисли за възможно най-много примери</w:t>
      </w:r>
      <w:r w:rsidR="001F458B">
        <w:rPr>
          <w:lang w:val="bg-BG"/>
        </w:rPr>
        <w:t xml:space="preserve"> </w:t>
      </w:r>
      <w:r>
        <w:rPr>
          <w:lang w:val="bg-BG"/>
        </w:rPr>
        <w:t xml:space="preserve">и </w:t>
      </w:r>
      <w:r>
        <w:t>edge case</w:t>
      </w:r>
      <w:r>
        <w:rPr>
          <w:lang w:val="bg-BG"/>
        </w:rPr>
        <w:t>-</w:t>
      </w:r>
      <w:proofErr w:type="spellStart"/>
      <w:r>
        <w:rPr>
          <w:lang w:val="bg-BG"/>
        </w:rPr>
        <w:t>ове</w:t>
      </w:r>
      <w:proofErr w:type="spellEnd"/>
      <w:r w:rsidR="001F458B">
        <w:rPr>
          <w:lang w:val="bg-BG"/>
        </w:rPr>
        <w:t xml:space="preserve">, за да е сигурно, че всичко работи както </w:t>
      </w:r>
      <w:proofErr w:type="spellStart"/>
      <w:r w:rsidR="001F458B">
        <w:rPr>
          <w:lang w:val="bg-BG"/>
        </w:rPr>
        <w:t>трбва</w:t>
      </w:r>
      <w:proofErr w:type="spellEnd"/>
      <w:r w:rsidR="001F458B">
        <w:rPr>
          <w:lang w:val="bg-BG"/>
        </w:rPr>
        <w:t>.</w:t>
      </w:r>
    </w:p>
    <w:p w14:paraId="41301E50" w14:textId="4F451951" w:rsidR="001F458B" w:rsidRPr="00CE14ED" w:rsidRDefault="001F458B" w:rsidP="00CE14ED">
      <w:pPr>
        <w:rPr>
          <w:lang w:val="bg-BG"/>
        </w:rPr>
      </w:pPr>
      <w:r>
        <w:rPr>
          <w:lang w:val="bg-BG"/>
        </w:rPr>
        <w:t xml:space="preserve">Изключително важно е, тестовете да са написани правилно, защото иначе е възможно да си мислим че имаме грешка в кода, а всъщност самият тест е написан </w:t>
      </w:r>
      <w:r>
        <w:rPr>
          <w:lang w:val="bg-BG"/>
        </w:rPr>
        <w:lastRenderedPageBreak/>
        <w:t>грешно. Времето, което може да се изгуби в търсене на грешка, която не съществува, трябва да се избегне.</w:t>
      </w:r>
    </w:p>
    <w:p w14:paraId="227DDEBC" w14:textId="6BEF33B6" w:rsidR="00081F1A" w:rsidRPr="001F53AF" w:rsidRDefault="00A32828" w:rsidP="003745CD">
      <w:pPr>
        <w:pStyle w:val="SectionTitle"/>
        <w:rPr>
          <w:lang w:val="bg-BG" w:bidi="en-GB"/>
        </w:rPr>
      </w:pPr>
      <w:bookmarkStart w:id="12" w:name="_Toc74457142"/>
      <w:r>
        <w:rPr>
          <w:lang w:val="bg-BG" w:bidi="en-GB"/>
        </w:rPr>
        <w:lastRenderedPageBreak/>
        <w:t>Глава 5. Заключение</w:t>
      </w:r>
      <w:bookmarkEnd w:id="12"/>
    </w:p>
    <w:p w14:paraId="51D69774" w14:textId="77777777" w:rsidR="00081F1A" w:rsidRDefault="00081F1A" w:rsidP="00081F1A">
      <w:pPr>
        <w:pStyle w:val="NoSpacing"/>
      </w:pPr>
    </w:p>
    <w:p w14:paraId="307D3015" w14:textId="52928E37" w:rsidR="00081F1A" w:rsidRDefault="00A32828" w:rsidP="00081F1A">
      <w:pPr>
        <w:pStyle w:val="Heading2"/>
      </w:pPr>
      <w:bookmarkStart w:id="13" w:name="_Toc74457143"/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5.</w:t>
      </w:r>
      <w:r w:rsidR="003745CD">
        <w:rPr>
          <w:rFonts w:ascii="Arial" w:eastAsia="Times New Roman" w:hAnsi="Arial" w:cs="Arial"/>
          <w:color w:val="000000"/>
          <w:kern w:val="0"/>
          <w:sz w:val="22"/>
          <w:szCs w:val="22"/>
          <w:lang w:val="bg-BG" w:eastAsia="en-GB"/>
        </w:rPr>
        <w:t>1</w:t>
      </w:r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.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ab/>
      </w:r>
      <w:r w:rsidRPr="00A32828">
        <w:rPr>
          <w:rFonts w:ascii="Arial" w:eastAsia="Times New Roman" w:hAnsi="Arial" w:cs="Arial"/>
          <w:color w:val="000000"/>
          <w:kern w:val="0"/>
          <w:sz w:val="22"/>
          <w:szCs w:val="22"/>
          <w:lang w:val="en-BG" w:eastAsia="en-GB"/>
        </w:rPr>
        <w:t>Насоки за бъдещо развитие и усъвършенстване</w:t>
      </w:r>
      <w:bookmarkEnd w:id="13"/>
    </w:p>
    <w:p w14:paraId="6CD9B835" w14:textId="0F23E8E1" w:rsidR="00081F1A" w:rsidRDefault="003745CD" w:rsidP="001F53AF">
      <w:pPr>
        <w:pStyle w:val="NoSpacing"/>
      </w:pPr>
      <w:r>
        <w:rPr>
          <w:lang w:val="bg-BG"/>
        </w:rPr>
        <w:t>В бъдеще, е възможно да се добави, функционалност, отговаряща за съхранението на информация за преподаватели и други длъжностни лица в университета.</w:t>
      </w:r>
    </w:p>
    <w:p w14:paraId="7DE9B7EC" w14:textId="77777777" w:rsidR="001F53AF" w:rsidRDefault="001F53AF" w:rsidP="001F53AF">
      <w:pPr>
        <w:pStyle w:val="NoSpacing"/>
      </w:pPr>
    </w:p>
    <w:bookmarkStart w:id="14" w:name="_Toc74457144" w:displacedByCustomXml="next"/>
    <w:sdt>
      <w:sdtPr>
        <w:rPr>
          <w:rFonts w:asciiTheme="minorHAnsi" w:eastAsiaTheme="minorEastAsia" w:hAnsiTheme="minorHAnsi" w:cstheme="minorBidi"/>
        </w:rPr>
        <w:id w:val="-573587230"/>
        <w:bibliography/>
      </w:sdtPr>
      <w:sdtEndPr/>
      <w:sdtContent>
        <w:p w14:paraId="5A76FAE6" w14:textId="5893B6D9" w:rsidR="008C1C75" w:rsidRPr="00A32828" w:rsidRDefault="00A32828">
          <w:pPr>
            <w:pStyle w:val="SectionTitle"/>
            <w:rPr>
              <w:lang w:val="bg-BG"/>
            </w:rPr>
          </w:pPr>
          <w:r>
            <w:rPr>
              <w:lang w:val="bg-BG" w:bidi="en-GB"/>
            </w:rPr>
            <w:t>Използвана литература</w:t>
          </w:r>
          <w:bookmarkEnd w:id="14"/>
        </w:p>
        <w:p w14:paraId="09AEF422" w14:textId="6EF344D7" w:rsidR="008C1C75" w:rsidRDefault="003745CD" w:rsidP="003745CD">
          <w:pPr>
            <w:pStyle w:val="Bibliography"/>
          </w:pPr>
          <w:r>
            <w:rPr>
              <w:lang w:val="bg-BG"/>
            </w:rPr>
            <w:t>-</w:t>
          </w:r>
        </w:p>
      </w:sdtContent>
    </w:sdt>
    <w:p w14:paraId="65A005AD" w14:textId="35DA9B3E" w:rsidR="008C1C75" w:rsidRDefault="008C1C75">
      <w:pPr>
        <w:pStyle w:val="TableFigure"/>
      </w:pPr>
    </w:p>
    <w:sectPr w:rsidR="008C1C75" w:rsidSect="00E05C77">
      <w:headerReference w:type="default" r:id="rId17"/>
      <w:headerReference w:type="first" r:id="rId18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82078" w14:textId="77777777" w:rsidR="00B7009C" w:rsidRDefault="00B7009C">
      <w:pPr>
        <w:spacing w:line="240" w:lineRule="auto"/>
      </w:pPr>
      <w:r>
        <w:separator/>
      </w:r>
    </w:p>
  </w:endnote>
  <w:endnote w:type="continuationSeparator" w:id="0">
    <w:p w14:paraId="30532AFA" w14:textId="77777777" w:rsidR="00B7009C" w:rsidRDefault="00B700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C8F0A" w14:textId="77777777" w:rsidR="00B7009C" w:rsidRDefault="00B7009C">
      <w:pPr>
        <w:spacing w:line="240" w:lineRule="auto"/>
      </w:pPr>
      <w:r>
        <w:separator/>
      </w:r>
    </w:p>
  </w:footnote>
  <w:footnote w:type="continuationSeparator" w:id="0">
    <w:p w14:paraId="0FA36200" w14:textId="77777777" w:rsidR="00B7009C" w:rsidRDefault="00B700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BBD18" w14:textId="7B3D3A4B" w:rsidR="008C1C75" w:rsidRDefault="00B7009C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85AC78E9F4724642ADE253BA6E90CCD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E44F41">
          <w:rPr>
            <w:rStyle w:val="Strong"/>
          </w:rPr>
          <w:t>Проект №13: суси</w:t>
        </w:r>
      </w:sdtContent>
    </w:sdt>
    <w:r w:rsidR="00CE59D0">
      <w:rPr>
        <w:rStyle w:val="Strong"/>
        <w:lang w:val="en-GB" w:bidi="en-GB"/>
      </w:rPr>
      <w:t xml:space="preserve"> </w:t>
    </w:r>
    <w:r w:rsidR="00CE59D0">
      <w:rPr>
        <w:rStyle w:val="Strong"/>
        <w:lang w:val="en-GB" w:bidi="en-GB"/>
      </w:rPr>
      <w:ptab w:relativeTo="margin" w:alignment="right" w:leader="none"/>
    </w:r>
    <w:r w:rsidR="00CE59D0">
      <w:rPr>
        <w:rStyle w:val="Strong"/>
        <w:lang w:val="en-GB" w:bidi="en-GB"/>
      </w:rPr>
      <w:fldChar w:fldCharType="begin"/>
    </w:r>
    <w:r w:rsidR="00CE59D0">
      <w:rPr>
        <w:rStyle w:val="Strong"/>
        <w:lang w:val="en-GB" w:bidi="en-GB"/>
      </w:rPr>
      <w:instrText xml:space="preserve"> PAGE   \* MERGEFORMAT </w:instrText>
    </w:r>
    <w:r w:rsidR="00CE59D0">
      <w:rPr>
        <w:rStyle w:val="Strong"/>
        <w:lang w:val="en-GB" w:bidi="en-GB"/>
      </w:rPr>
      <w:fldChar w:fldCharType="separate"/>
    </w:r>
    <w:r w:rsidR="00E05C77">
      <w:rPr>
        <w:rStyle w:val="Strong"/>
        <w:noProof/>
        <w:lang w:val="en-GB" w:bidi="en-GB"/>
      </w:rPr>
      <w:t>9</w:t>
    </w:r>
    <w:r w:rsidR="00CE59D0">
      <w:rPr>
        <w:rStyle w:val="Strong"/>
        <w:noProof/>
        <w:lang w:val="en-GB" w:bidi="en-GB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38E1B" w14:textId="20B7918F" w:rsidR="008C1C75" w:rsidRDefault="00B7009C">
    <w:pPr>
      <w:pStyle w:val="Header"/>
      <w:rPr>
        <w:rStyle w:val="Strong"/>
      </w:rPr>
    </w:pPr>
    <w:sdt>
      <w:sdtPr>
        <w:rPr>
          <w:rStyle w:val="Strong"/>
        </w:rPr>
        <w:alias w:val="Running head"/>
        <w:tag w:val=""/>
        <w:id w:val="-696842620"/>
        <w:placeholder>
          <w:docPart w:val="9C8BA15B40AE984E9DCF47B13CEC105A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E44F41">
          <w:rPr>
            <w:rStyle w:val="Strong"/>
            <w:lang w:val="bg-BG"/>
          </w:rPr>
          <w:t>Проект №13: суси</w:t>
        </w:r>
      </w:sdtContent>
    </w:sdt>
    <w:r w:rsidR="00CE59D0">
      <w:rPr>
        <w:rStyle w:val="Strong"/>
        <w:lang w:val="en-GB" w:bidi="en-GB"/>
      </w:rPr>
      <w:t xml:space="preserve"> </w:t>
    </w:r>
    <w:r w:rsidR="00CE59D0">
      <w:rPr>
        <w:rStyle w:val="Strong"/>
        <w:lang w:val="en-GB" w:bidi="en-GB"/>
      </w:rPr>
      <w:ptab w:relativeTo="margin" w:alignment="right" w:leader="none"/>
    </w:r>
    <w:r w:rsidR="00CE59D0">
      <w:rPr>
        <w:rStyle w:val="Strong"/>
        <w:lang w:val="en-GB" w:bidi="en-GB"/>
      </w:rPr>
      <w:fldChar w:fldCharType="begin"/>
    </w:r>
    <w:r w:rsidR="00CE59D0">
      <w:rPr>
        <w:rStyle w:val="Strong"/>
        <w:lang w:val="en-GB" w:bidi="en-GB"/>
      </w:rPr>
      <w:instrText xml:space="preserve"> PAGE   \* MERGEFORMAT </w:instrText>
    </w:r>
    <w:r w:rsidR="00CE59D0">
      <w:rPr>
        <w:rStyle w:val="Strong"/>
        <w:lang w:val="en-GB" w:bidi="en-GB"/>
      </w:rPr>
      <w:fldChar w:fldCharType="separate"/>
    </w:r>
    <w:r w:rsidR="00E05C77">
      <w:rPr>
        <w:rStyle w:val="Strong"/>
        <w:noProof/>
        <w:lang w:val="en-GB" w:bidi="en-GB"/>
      </w:rPr>
      <w:t>1</w:t>
    </w:r>
    <w:r w:rsidR="00CE59D0">
      <w:rPr>
        <w:rStyle w:val="Strong"/>
        <w:noProof/>
        <w:lang w:val="en-GB" w:bidi="en-GB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ACC1552"/>
    <w:multiLevelType w:val="multilevel"/>
    <w:tmpl w:val="225471CE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 w:hint="default"/>
        <w:color w:val="000000"/>
        <w:sz w:val="22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eastAsia="Times New Roman" w:hAnsi="Arial" w:cs="Arial" w:hint="default"/>
        <w:color w:val="000000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Arial" w:eastAsia="Times New Roman" w:hAnsi="Arial" w:cs="Arial" w:hint="default"/>
        <w:color w:val="000000"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Arial" w:eastAsia="Times New Roman" w:hAnsi="Arial" w:cs="Arial" w:hint="default"/>
        <w:color w:val="000000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Arial" w:eastAsia="Times New Roman" w:hAnsi="Arial" w:cs="Arial" w:hint="default"/>
        <w:color w:val="000000"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Arial" w:eastAsia="Times New Roman" w:hAnsi="Arial" w:cs="Arial" w:hint="default"/>
        <w:color w:val="000000"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Arial" w:eastAsia="Times New Roman" w:hAnsi="Arial" w:cs="Arial" w:hint="default"/>
        <w:color w:val="000000"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Arial" w:eastAsia="Times New Roman" w:hAnsi="Arial" w:cs="Arial" w:hint="default"/>
        <w:color w:val="000000"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Arial" w:eastAsia="Times New Roman" w:hAnsi="Arial" w:cs="Arial" w:hint="default"/>
        <w:color w:val="000000"/>
        <w:sz w:val="22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3F1"/>
    <w:rsid w:val="00081F1A"/>
    <w:rsid w:val="001849A3"/>
    <w:rsid w:val="001F458B"/>
    <w:rsid w:val="001F53AF"/>
    <w:rsid w:val="00200AEB"/>
    <w:rsid w:val="003658B9"/>
    <w:rsid w:val="003745CD"/>
    <w:rsid w:val="00430DAF"/>
    <w:rsid w:val="00496AAC"/>
    <w:rsid w:val="004D53F1"/>
    <w:rsid w:val="008C1C75"/>
    <w:rsid w:val="009F41C1"/>
    <w:rsid w:val="00A32828"/>
    <w:rsid w:val="00B7009C"/>
    <w:rsid w:val="00BC5C15"/>
    <w:rsid w:val="00C2343F"/>
    <w:rsid w:val="00CE14ED"/>
    <w:rsid w:val="00CE59D0"/>
    <w:rsid w:val="00DA1596"/>
    <w:rsid w:val="00E05C77"/>
    <w:rsid w:val="00E4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5978804"/>
  <w15:chartTrackingRefBased/>
  <w15:docId w15:val="{FA1282B6-6F79-8E44-8008-E9D9A783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oyandonchev/Library/Containers/com.microsoft.Word/Data/Library/Application%20Support/Microsoft/Office/16.0/DTS/en-GB%7bF18A597F-2F31-9F42-A526-35A5E59E09E1%7d/%7b6FC1FD16-2447-CE44-9062-58739842BE6A%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EBEE2AE348D9147ACD222EEF55FB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C5084F-BF7C-B248-9D44-13BA2A073275}"/>
      </w:docPartPr>
      <w:docPartBody>
        <w:p w:rsidR="00000000" w:rsidRDefault="00A41E59">
          <w:pPr>
            <w:pStyle w:val="2EBEE2AE348D9147ACD222EEF55FB08A"/>
          </w:pPr>
          <w:r>
            <w:rPr>
              <w:lang w:val="en-GB" w:bidi="en-GB"/>
            </w:rPr>
            <w:t>[Title here, up to 12 words, on one to two lines]</w:t>
          </w:r>
        </w:p>
      </w:docPartBody>
    </w:docPart>
    <w:docPart>
      <w:docPartPr>
        <w:name w:val="85AC78E9F4724642ADE253BA6E90CC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67A1C4-A562-9A48-9D3A-1C403D4088DA}"/>
      </w:docPartPr>
      <w:docPartBody>
        <w:p w:rsidR="00000000" w:rsidRDefault="00A41E59">
          <w:pPr>
            <w:pStyle w:val="85AC78E9F4724642ADE253BA6E90CCD8"/>
          </w:pPr>
          <w:r>
            <w:rPr>
              <w:lang w:val="en-GB" w:bidi="en-GB"/>
            </w:rPr>
            <w:t xml:space="preserve">[Place all tables for your paper in a tables section, following the references (and, if applicable, the footnotes).  Start a new page for each table, include a table number and table title for each, as shown on this page.  </w:t>
          </w:r>
          <w:r>
            <w:rPr>
              <w:lang w:val="en-GB" w:bidi="en-GB"/>
            </w:rPr>
            <w:t>All explanatory text appears in a table note that follows the table, such as this one.  Use the Table/Figure style to get the spacing between table and note.  Tables in APA format can use single or 1.5-line spacing.  Include a heading for every row and col</w:t>
          </w:r>
          <w:r>
            <w:rPr>
              <w:lang w:val="en-GB" w:bidi="en-GB"/>
            </w:rPr>
            <w:t>umn, even if the content seems obvious.  To insert a table, on the Insert tab, tap Table.  New tables that you create in this document use APA format by default.]</w:t>
          </w:r>
        </w:p>
      </w:docPartBody>
    </w:docPart>
    <w:docPart>
      <w:docPartPr>
        <w:name w:val="9C8BA15B40AE984E9DCF47B13CEC10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D0D5F9-5FBB-DE48-9EAC-A85DDE2990ED}"/>
      </w:docPartPr>
      <w:docPartBody>
        <w:p w:rsidR="00000000" w:rsidRDefault="00A41E59">
          <w:pPr>
            <w:pStyle w:val="9C8BA15B40AE984E9DCF47B13CEC105A"/>
          </w:pPr>
          <w:r>
            <w:rPr>
              <w:lang w:val="en-GB" w:bidi="en-GB"/>
            </w:rPr>
            <w:t>[Include all figures in their own section, following references (and footnotes and tables, if</w:t>
          </w:r>
          <w:r>
            <w:rPr>
              <w:lang w:val="en-GB" w:bidi="en-GB"/>
            </w:rPr>
            <w:t xml:space="preserve">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15"/>
    <w:rsid w:val="00494415"/>
    <w:rsid w:val="00A4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BG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BEE2AE348D9147ACD222EEF55FB08A">
    <w:name w:val="2EBEE2AE348D9147ACD222EEF55FB08A"/>
  </w:style>
  <w:style w:type="paragraph" w:customStyle="1" w:styleId="6077BF43E29BF444AE9DF2D020B0EAC4">
    <w:name w:val="6077BF43E29BF444AE9DF2D020B0EAC4"/>
  </w:style>
  <w:style w:type="paragraph" w:customStyle="1" w:styleId="6FC19D939CB3594680731C93E354DFD0">
    <w:name w:val="6FC19D939CB3594680731C93E354DFD0"/>
  </w:style>
  <w:style w:type="paragraph" w:customStyle="1" w:styleId="7FB089F265870044BCF3C08CE9C69CAA">
    <w:name w:val="7FB089F265870044BCF3C08CE9C69CAA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ECF6A47A8050754D82084AE2F77F3F0C">
    <w:name w:val="ECF6A47A8050754D82084AE2F77F3F0C"/>
  </w:style>
  <w:style w:type="paragraph" w:customStyle="1" w:styleId="F404E567A3D8BE459CBE8A5DD29CA8AD">
    <w:name w:val="F404E567A3D8BE459CBE8A5DD29CA8AD"/>
  </w:style>
  <w:style w:type="paragraph" w:customStyle="1" w:styleId="009AA117D6B1C04FBFBEE6D41B5A67D5">
    <w:name w:val="009AA117D6B1C04FBFBEE6D41B5A67D5"/>
  </w:style>
  <w:style w:type="paragraph" w:customStyle="1" w:styleId="620E0D821AEF0144A6883462CA0F38ED">
    <w:name w:val="620E0D821AEF0144A6883462CA0F38ED"/>
  </w:style>
  <w:style w:type="paragraph" w:customStyle="1" w:styleId="CFEF2E4969FE1B46ACC8BC471961B260">
    <w:name w:val="CFEF2E4969FE1B46ACC8BC471961B260"/>
  </w:style>
  <w:style w:type="paragraph" w:customStyle="1" w:styleId="4EA77A8AA928644D8E4AEEE24A3DCFC4">
    <w:name w:val="4EA77A8AA928644D8E4AEEE24A3DCFC4"/>
  </w:style>
  <w:style w:type="paragraph" w:customStyle="1" w:styleId="DBC977FEE8530E488E1BDDE4BBB6F7FD">
    <w:name w:val="DBC977FEE8530E488E1BDDE4BBB6F7FD"/>
  </w:style>
  <w:style w:type="paragraph" w:customStyle="1" w:styleId="FE62809D4FB1564A8C7493EC507870A7">
    <w:name w:val="FE62809D4FB1564A8C7493EC507870A7"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val="en-US" w:eastAsia="ja-JP"/>
    </w:rPr>
  </w:style>
  <w:style w:type="paragraph" w:customStyle="1" w:styleId="5EE82041ABDA7F4B94880C5706F09399">
    <w:name w:val="5EE82041ABDA7F4B94880C5706F09399"/>
  </w:style>
  <w:style w:type="paragraph" w:customStyle="1" w:styleId="B4BF418E71EA9E4E993C1A1BECDED5B0">
    <w:name w:val="B4BF418E71EA9E4E993C1A1BECDED5B0"/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val="en-US" w:eastAsia="ja-JP"/>
    </w:rPr>
  </w:style>
  <w:style w:type="paragraph" w:customStyle="1" w:styleId="E69D8A354219B149B72C825090DBDC32">
    <w:name w:val="E69D8A354219B149B72C825090DBDC32"/>
  </w:style>
  <w:style w:type="paragraph" w:customStyle="1" w:styleId="EBD427A7BD2F9E458A85FA14BC13A5D3">
    <w:name w:val="EBD427A7BD2F9E458A85FA14BC13A5D3"/>
  </w:style>
  <w:style w:type="paragraph" w:customStyle="1" w:styleId="AE7355248098544EBCDDE31F7BE6F316">
    <w:name w:val="AE7355248098544EBCDDE31F7BE6F316"/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val="en-US" w:eastAsia="ja-JP"/>
    </w:rPr>
  </w:style>
  <w:style w:type="paragraph" w:customStyle="1" w:styleId="BA001B4ED7EAD14287B6C37AA03A289A">
    <w:name w:val="BA001B4ED7EAD14287B6C37AA03A289A"/>
  </w:style>
  <w:style w:type="paragraph" w:customStyle="1" w:styleId="898B55CBD5D8194CAAA60900ECF080A7">
    <w:name w:val="898B55CBD5D8194CAAA60900ECF080A7"/>
  </w:style>
  <w:style w:type="paragraph" w:customStyle="1" w:styleId="071F41F1D3C5C64D8D7E17C5DE49EFC2">
    <w:name w:val="071F41F1D3C5C64D8D7E17C5DE49EFC2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F183686C635BA34E8C088B6A14D7B4CF">
    <w:name w:val="F183686C635BA34E8C088B6A14D7B4CF"/>
  </w:style>
  <w:style w:type="paragraph" w:customStyle="1" w:styleId="E45497344AA5D54381334FDB964DB27B">
    <w:name w:val="E45497344AA5D54381334FDB964DB27B"/>
  </w:style>
  <w:style w:type="paragraph" w:customStyle="1" w:styleId="823787D748C47E4EB0E5AFD3F1F4C7B6">
    <w:name w:val="823787D748C47E4EB0E5AFD3F1F4C7B6"/>
  </w:style>
  <w:style w:type="paragraph" w:customStyle="1" w:styleId="85AC78E9F4724642ADE253BA6E90CCD8">
    <w:name w:val="85AC78E9F4724642ADE253BA6E90CCD8"/>
  </w:style>
  <w:style w:type="paragraph" w:customStyle="1" w:styleId="9C8BA15B40AE984E9DCF47B13CEC105A">
    <w:name w:val="9C8BA15B40AE984E9DCF47B13CEC105A"/>
  </w:style>
  <w:style w:type="paragraph" w:customStyle="1" w:styleId="D4805E7CA3161D4FB61767AB03748E13">
    <w:name w:val="D4805E7CA3161D4FB61767AB03748E13"/>
    <w:rsid w:val="00494415"/>
  </w:style>
  <w:style w:type="paragraph" w:customStyle="1" w:styleId="255D7436C672904BB0E801916BCA1069">
    <w:name w:val="255D7436C672904BB0E801916BCA1069"/>
    <w:rsid w:val="00494415"/>
  </w:style>
  <w:style w:type="paragraph" w:customStyle="1" w:styleId="48AFD849D76E5C42B53044157C95DFAA">
    <w:name w:val="48AFD849D76E5C42B53044157C95DFAA"/>
    <w:rsid w:val="00494415"/>
  </w:style>
  <w:style w:type="paragraph" w:customStyle="1" w:styleId="18A9327A8F4F264D985B0B234A60AE3C">
    <w:name w:val="18A9327A8F4F264D985B0B234A60AE3C"/>
    <w:rsid w:val="00494415"/>
  </w:style>
  <w:style w:type="paragraph" w:customStyle="1" w:styleId="02BE4DB220FDAC40AC1F795ADECCB9DB">
    <w:name w:val="02BE4DB220FDAC40AC1F795ADECCB9DB"/>
    <w:rsid w:val="00494415"/>
  </w:style>
  <w:style w:type="paragraph" w:customStyle="1" w:styleId="FA0DC1C8A3CB6247AEA49C7C19C05F44">
    <w:name w:val="FA0DC1C8A3CB6247AEA49C7C19C05F44"/>
    <w:rsid w:val="00494415"/>
  </w:style>
  <w:style w:type="paragraph" w:customStyle="1" w:styleId="EA86B5428E18FF49A85A197992D98BC9">
    <w:name w:val="EA86B5428E18FF49A85A197992D98BC9"/>
    <w:rsid w:val="00494415"/>
  </w:style>
  <w:style w:type="paragraph" w:customStyle="1" w:styleId="0427EC88819F474AB421A1C03C48BAC6">
    <w:name w:val="0427EC88819F474AB421A1C03C48BAC6"/>
    <w:rsid w:val="00494415"/>
  </w:style>
  <w:style w:type="paragraph" w:customStyle="1" w:styleId="671E8E26F9ED9745A0342CEFCE8A9EEE">
    <w:name w:val="671E8E26F9ED9745A0342CEFCE8A9EEE"/>
    <w:rsid w:val="00494415"/>
  </w:style>
  <w:style w:type="paragraph" w:customStyle="1" w:styleId="6E5E0A5943D48D408C45AD51DB9F9FF2">
    <w:name w:val="6E5E0A5943D48D408C45AD51DB9F9FF2"/>
    <w:rsid w:val="00494415"/>
  </w:style>
  <w:style w:type="paragraph" w:customStyle="1" w:styleId="6E7A4020AFBA4146B5EFAB45D566B350">
    <w:name w:val="6E7A4020AFBA4146B5EFAB45D566B350"/>
    <w:rsid w:val="00494415"/>
  </w:style>
  <w:style w:type="paragraph" w:customStyle="1" w:styleId="FBAE815FA5F77C4381EC4286AE95FD70">
    <w:name w:val="FBAE815FA5F77C4381EC4286AE95FD70"/>
    <w:rsid w:val="00494415"/>
  </w:style>
  <w:style w:type="paragraph" w:customStyle="1" w:styleId="32E745DB1FABC04B9A10D79B8F020F27">
    <w:name w:val="32E745DB1FABC04B9A10D79B8F020F27"/>
    <w:rsid w:val="00494415"/>
  </w:style>
  <w:style w:type="paragraph" w:customStyle="1" w:styleId="FD8364DD5D7FE946AC1D05F32E4A0F53">
    <w:name w:val="FD8364DD5D7FE946AC1D05F32E4A0F53"/>
    <w:rsid w:val="00494415"/>
  </w:style>
  <w:style w:type="paragraph" w:customStyle="1" w:styleId="E5198BF76705EE40AB6EF36B8E399AF8">
    <w:name w:val="E5198BF76705EE40AB6EF36B8E399AF8"/>
    <w:rsid w:val="00494415"/>
  </w:style>
  <w:style w:type="paragraph" w:customStyle="1" w:styleId="33AD4D960A848D488D7956DBF03E0A4A">
    <w:name w:val="33AD4D960A848D488D7956DBF03E0A4A"/>
    <w:rsid w:val="00494415"/>
  </w:style>
  <w:style w:type="paragraph" w:customStyle="1" w:styleId="71C5E68BDB1BE347B7FF0D0EE671974A">
    <w:name w:val="71C5E68BDB1BE347B7FF0D0EE671974A"/>
    <w:rsid w:val="00494415"/>
  </w:style>
  <w:style w:type="paragraph" w:customStyle="1" w:styleId="58267587D60CE84390A263D7EB84FC50">
    <w:name w:val="58267587D60CE84390A263D7EB84FC50"/>
    <w:rsid w:val="00494415"/>
  </w:style>
  <w:style w:type="paragraph" w:customStyle="1" w:styleId="B7F8BE76D0568F4B99E36DECAC8ADB2B">
    <w:name w:val="B7F8BE76D0568F4B99E36DECAC8ADB2B"/>
    <w:rsid w:val="00494415"/>
  </w:style>
  <w:style w:type="paragraph" w:customStyle="1" w:styleId="3F57091735B41D48BC76AF64E04AE894">
    <w:name w:val="3F57091735B41D48BC76AF64E04AE894"/>
    <w:rsid w:val="00494415"/>
  </w:style>
  <w:style w:type="paragraph" w:customStyle="1" w:styleId="D227BBC7A309EA498AFF1FB36B55DDE0">
    <w:name w:val="D227BBC7A309EA498AFF1FB36B55DDE0"/>
    <w:rsid w:val="00494415"/>
  </w:style>
  <w:style w:type="paragraph" w:customStyle="1" w:styleId="FDA8AF7400C45F419561DE27869BE00E">
    <w:name w:val="FDA8AF7400C45F419561DE27869BE00E"/>
    <w:rsid w:val="00494415"/>
  </w:style>
  <w:style w:type="paragraph" w:customStyle="1" w:styleId="15EF7DE51327B748BF3673812AEFEDB3">
    <w:name w:val="15EF7DE51327B748BF3673812AEFEDB3"/>
    <w:rsid w:val="00494415"/>
  </w:style>
  <w:style w:type="paragraph" w:customStyle="1" w:styleId="327A934555C3C94CB945EADB6014037E">
    <w:name w:val="327A934555C3C94CB945EADB6014037E"/>
    <w:rsid w:val="00494415"/>
  </w:style>
  <w:style w:type="paragraph" w:customStyle="1" w:styleId="9285A119846FB74CB9C7A892C8F9F53B">
    <w:name w:val="9285A119846FB74CB9C7A892C8F9F53B"/>
    <w:rsid w:val="00494415"/>
  </w:style>
  <w:style w:type="paragraph" w:customStyle="1" w:styleId="34196B70880F014A9375C893351E48C5">
    <w:name w:val="34196B70880F014A9375C893351E48C5"/>
    <w:rsid w:val="00494415"/>
  </w:style>
  <w:style w:type="paragraph" w:customStyle="1" w:styleId="0D08C11B28D9E744AA8571ABCC968992">
    <w:name w:val="0D08C11B28D9E744AA8571ABCC968992"/>
    <w:rsid w:val="00494415"/>
  </w:style>
  <w:style w:type="paragraph" w:customStyle="1" w:styleId="3D50F636ACCC5B4D9A48A082C6B1F8B4">
    <w:name w:val="3D50F636ACCC5B4D9A48A082C6B1F8B4"/>
    <w:rsid w:val="00494415"/>
  </w:style>
  <w:style w:type="paragraph" w:customStyle="1" w:styleId="917528418702CA4DAFA73E68A5ECF3DC">
    <w:name w:val="917528418702CA4DAFA73E68A5ECF3DC"/>
    <w:rsid w:val="00494415"/>
  </w:style>
  <w:style w:type="paragraph" w:customStyle="1" w:styleId="99A80B97AF184F4FBD8873A995956099">
    <w:name w:val="99A80B97AF184F4FBD8873A995956099"/>
    <w:rsid w:val="00494415"/>
  </w:style>
  <w:style w:type="paragraph" w:customStyle="1" w:styleId="80F8F964AACD0D4F9DC77A908732A804">
    <w:name w:val="80F8F964AACD0D4F9DC77A908732A804"/>
    <w:rsid w:val="00494415"/>
  </w:style>
  <w:style w:type="paragraph" w:customStyle="1" w:styleId="8DEC3ACB53EF264B939BC5F8A461DEFB">
    <w:name w:val="8DEC3ACB53EF264B939BC5F8A461DEFB"/>
    <w:rsid w:val="00494415"/>
  </w:style>
  <w:style w:type="paragraph" w:customStyle="1" w:styleId="5F45BFB3EF390E40A8EF5C5FDD1E8B65">
    <w:name w:val="5F45BFB3EF390E40A8EF5C5FDD1E8B65"/>
    <w:rsid w:val="00494415"/>
  </w:style>
  <w:style w:type="paragraph" w:customStyle="1" w:styleId="ECDEB4488EBF224CBB77CC404AFE7834">
    <w:name w:val="ECDEB4488EBF224CBB77CC404AFE7834"/>
    <w:rsid w:val="00494415"/>
  </w:style>
  <w:style w:type="paragraph" w:customStyle="1" w:styleId="E237EB4A3E763142BDD1B41F81871C3A">
    <w:name w:val="E237EB4A3E763142BDD1B41F81871C3A"/>
    <w:rsid w:val="00494415"/>
  </w:style>
  <w:style w:type="paragraph" w:customStyle="1" w:styleId="4AEEC17A80A32B4481079FE2302EAE9B">
    <w:name w:val="4AEEC17A80A32B4481079FE2302EAE9B"/>
    <w:rsid w:val="00494415"/>
  </w:style>
  <w:style w:type="paragraph" w:customStyle="1" w:styleId="6CFD0DFD717CC94DB4D4DBCC47F74578">
    <w:name w:val="6CFD0DFD717CC94DB4D4DBCC47F74578"/>
    <w:rsid w:val="00494415"/>
  </w:style>
  <w:style w:type="paragraph" w:customStyle="1" w:styleId="9A76500501A1BE4C9260689E44EC4A8D">
    <w:name w:val="9A76500501A1BE4C9260689E44EC4A8D"/>
    <w:rsid w:val="00494415"/>
  </w:style>
  <w:style w:type="paragraph" w:customStyle="1" w:styleId="730771C2A3304C4B8799116FF3B04993">
    <w:name w:val="730771C2A3304C4B8799116FF3B04993"/>
    <w:rsid w:val="00494415"/>
  </w:style>
  <w:style w:type="paragraph" w:customStyle="1" w:styleId="44217E118D7A5E47B38B459E42BBB461">
    <w:name w:val="44217E118D7A5E47B38B459E42BBB461"/>
    <w:rsid w:val="00494415"/>
  </w:style>
  <w:style w:type="paragraph" w:customStyle="1" w:styleId="9E006E8B15C21D488C1A77F4D13C055F">
    <w:name w:val="9E006E8B15C21D488C1A77F4D13C055F"/>
    <w:rsid w:val="00494415"/>
  </w:style>
  <w:style w:type="paragraph" w:customStyle="1" w:styleId="F8342EBEF7F1A04B93DD7430AEBA8A90">
    <w:name w:val="F8342EBEF7F1A04B93DD7430AEBA8A90"/>
    <w:rsid w:val="00494415"/>
  </w:style>
  <w:style w:type="paragraph" w:customStyle="1" w:styleId="C388925DC336F048B26961488FE5685D">
    <w:name w:val="C388925DC336F048B26961488FE5685D"/>
    <w:rsid w:val="00494415"/>
  </w:style>
  <w:style w:type="paragraph" w:customStyle="1" w:styleId="C63DA404AA26CB479B667C0F715DB8F7">
    <w:name w:val="C63DA404AA26CB479B667C0F715DB8F7"/>
    <w:rsid w:val="00494415"/>
  </w:style>
  <w:style w:type="paragraph" w:customStyle="1" w:styleId="4AA16CDEF06BC249BDDDCB54964436BF">
    <w:name w:val="4AA16CDEF06BC249BDDDCB54964436BF"/>
    <w:rsid w:val="004944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Проект №13: суси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E970FF4B-55C5-4A32-ACB1-CF2279EE6B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Paper.dotx</Template>
  <TotalTime>97</TotalTime>
  <Pages>11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 проект по ООП</dc:title>
  <dc:subject/>
  <dc:creator>Microsoft Office User</dc:creator>
  <cp:keywords/>
  <dc:description/>
  <cp:lastModifiedBy>Боян Дончев</cp:lastModifiedBy>
  <cp:revision>7</cp:revision>
  <dcterms:created xsi:type="dcterms:W3CDTF">2021-06-13T01:01:00Z</dcterms:created>
  <dcterms:modified xsi:type="dcterms:W3CDTF">2021-06-13T03:12:00Z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